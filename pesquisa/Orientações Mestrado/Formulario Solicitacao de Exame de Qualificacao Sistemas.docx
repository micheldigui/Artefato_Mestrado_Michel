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10DA0" w14:textId="77777777" w:rsidR="00936AFE" w:rsidRPr="001F63FE" w:rsidRDefault="00936AFE" w:rsidP="00936AFE">
      <w:pPr>
        <w:pStyle w:val="Corpodetexto"/>
        <w:jc w:val="center"/>
        <w:rPr>
          <w:rFonts w:ascii="Arial" w:hAnsi="Arial" w:cs="Arial"/>
          <w:b/>
          <w:spacing w:val="-10"/>
          <w:sz w:val="24"/>
        </w:rPr>
      </w:pPr>
    </w:p>
    <w:p w14:paraId="56748A44" w14:textId="77777777" w:rsidR="00936AFE" w:rsidRPr="00D21F33" w:rsidRDefault="00936AFE" w:rsidP="00936AFE">
      <w:pPr>
        <w:pStyle w:val="Corpodetexto"/>
        <w:jc w:val="center"/>
        <w:rPr>
          <w:rFonts w:ascii="Arial" w:hAnsi="Arial" w:cs="Arial"/>
          <w:b/>
          <w:color w:val="FF0000"/>
          <w:spacing w:val="-10"/>
          <w:sz w:val="28"/>
          <w:szCs w:val="28"/>
        </w:rPr>
      </w:pPr>
      <w:r w:rsidRPr="00D21F33">
        <w:rPr>
          <w:rFonts w:ascii="Arial" w:hAnsi="Arial" w:cs="Arial"/>
          <w:b/>
          <w:color w:val="FF0000"/>
          <w:spacing w:val="-10"/>
          <w:sz w:val="28"/>
          <w:szCs w:val="28"/>
        </w:rPr>
        <w:t>SOLICITAÇÃO DE EXAME DE QUALIFICAÇÃO</w:t>
      </w:r>
    </w:p>
    <w:p w14:paraId="4FE9360F" w14:textId="77777777" w:rsidR="00936AFE" w:rsidRPr="00936AFE" w:rsidRDefault="00936AFE" w:rsidP="00222560">
      <w:pPr>
        <w:pStyle w:val="Corpodetexto"/>
        <w:spacing w:after="120" w:line="360" w:lineRule="auto"/>
        <w:jc w:val="center"/>
        <w:rPr>
          <w:rFonts w:ascii="Arial" w:hAnsi="Arial" w:cs="Arial"/>
          <w:spacing w:val="-10"/>
          <w:sz w:val="20"/>
          <w:szCs w:val="20"/>
        </w:rPr>
      </w:pPr>
      <w:r w:rsidRPr="00936AFE">
        <w:rPr>
          <w:rFonts w:ascii="Arial" w:hAnsi="Arial" w:cs="Arial"/>
          <w:spacing w:val="-10"/>
          <w:sz w:val="20"/>
          <w:szCs w:val="20"/>
        </w:rPr>
        <w:t xml:space="preserve">Mestrado Profissional em Gestão e </w:t>
      </w:r>
      <w:r w:rsidR="00F74ECC">
        <w:rPr>
          <w:rFonts w:ascii="Arial" w:hAnsi="Arial" w:cs="Arial"/>
          <w:spacing w:val="-10"/>
          <w:sz w:val="20"/>
          <w:szCs w:val="20"/>
        </w:rPr>
        <w:t>Tecnologia em Sistemas Produtivos</w:t>
      </w:r>
    </w:p>
    <w:p w14:paraId="40CBB1BE" w14:textId="77777777" w:rsidR="00936AFE" w:rsidRPr="00D21F33" w:rsidRDefault="00936AFE" w:rsidP="00A42C9F">
      <w:pPr>
        <w:pStyle w:val="Corpodetexto"/>
        <w:spacing w:line="288" w:lineRule="auto"/>
        <w:ind w:left="-284"/>
        <w:jc w:val="both"/>
        <w:rPr>
          <w:rFonts w:ascii="Arial" w:hAnsi="Arial" w:cs="Arial"/>
          <w:bCs/>
          <w:sz w:val="18"/>
          <w:szCs w:val="18"/>
        </w:rPr>
      </w:pPr>
      <w:r w:rsidRPr="00D21F33">
        <w:rPr>
          <w:rFonts w:ascii="Arial" w:hAnsi="Arial" w:cs="Arial"/>
          <w:sz w:val="24"/>
        </w:rPr>
        <w:t>Solicito que sejam tomadas as providências necessárias para a realização do Exame de Qualificação de</w:t>
      </w:r>
      <w:r w:rsidR="006A27C6">
        <w:rPr>
          <w:rFonts w:ascii="Arial" w:hAnsi="Arial" w:cs="Arial"/>
          <w:sz w:val="24"/>
        </w:rPr>
        <w:t>......................................................................................</w:t>
      </w:r>
    </w:p>
    <w:p w14:paraId="616EAD20" w14:textId="77777777" w:rsidR="00222560" w:rsidRPr="00D21F33" w:rsidRDefault="00222560" w:rsidP="00222560">
      <w:pPr>
        <w:pStyle w:val="Corpodetexto"/>
        <w:ind w:left="-284"/>
        <w:jc w:val="both"/>
        <w:rPr>
          <w:rFonts w:ascii="Arial" w:hAnsi="Arial" w:cs="Arial"/>
          <w:sz w:val="14"/>
          <w:szCs w:val="14"/>
        </w:rPr>
      </w:pPr>
    </w:p>
    <w:tbl>
      <w:tblPr>
        <w:tblW w:w="9813" w:type="dxa"/>
        <w:jc w:val="center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96"/>
        <w:gridCol w:w="69"/>
        <w:gridCol w:w="1186"/>
        <w:gridCol w:w="2355"/>
        <w:gridCol w:w="536"/>
        <w:gridCol w:w="600"/>
        <w:gridCol w:w="1352"/>
        <w:gridCol w:w="8"/>
        <w:gridCol w:w="319"/>
        <w:gridCol w:w="2092"/>
      </w:tblGrid>
      <w:tr w:rsidR="00D21F33" w:rsidRPr="00D21F33" w14:paraId="5748710A" w14:textId="77777777" w:rsidTr="005F194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14:paraId="6DF47C10" w14:textId="77777777" w:rsidR="00936AFE" w:rsidRPr="00D21F33" w:rsidRDefault="00936AFE" w:rsidP="009A61D8">
            <w:pPr>
              <w:jc w:val="center"/>
              <w:rPr>
                <w:rFonts w:ascii="Arial" w:hAnsi="Arial" w:cs="Arial"/>
                <w:spacing w:val="6"/>
              </w:rPr>
            </w:pPr>
            <w:r w:rsidRPr="00D21F33">
              <w:rPr>
                <w:rFonts w:ascii="Arial" w:hAnsi="Arial" w:cs="Arial"/>
                <w:b/>
                <w:smallCaps/>
                <w:spacing w:val="6"/>
              </w:rPr>
              <w:t>Área de Concentração:</w:t>
            </w:r>
            <w:r w:rsidR="00682FB4">
              <w:rPr>
                <w:rFonts w:ascii="Arial" w:hAnsi="Arial" w:cs="Arial"/>
                <w:spacing w:val="6"/>
              </w:rPr>
              <w:t xml:space="preserve"> Sistemas Produtivos</w:t>
            </w:r>
          </w:p>
        </w:tc>
      </w:tr>
      <w:tr w:rsidR="00875322" w:rsidRPr="00D21F33" w14:paraId="41F0BBAA" w14:textId="77777777" w:rsidTr="005F194F">
        <w:trPr>
          <w:trHeight w:val="345"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112576F6" w14:textId="77777777" w:rsidR="00875322" w:rsidRPr="00D21F33" w:rsidRDefault="00875322" w:rsidP="00875322">
            <w:pPr>
              <w:jc w:val="center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Linha de Pesquisa</w:t>
            </w:r>
          </w:p>
        </w:tc>
        <w:tc>
          <w:tcPr>
            <w:tcW w:w="8517" w:type="dxa"/>
            <w:gridSpan w:val="9"/>
            <w:shd w:val="clear" w:color="auto" w:fill="auto"/>
            <w:vAlign w:val="center"/>
          </w:tcPr>
          <w:p w14:paraId="6551652D" w14:textId="72EFA3F3" w:rsidR="00875322" w:rsidRPr="00DA3F79" w:rsidRDefault="00875322" w:rsidP="00875322">
            <w:pPr>
              <w:spacing w:before="120" w:after="120"/>
              <w:rPr>
                <w:rFonts w:ascii="Arial" w:hAnsi="Arial" w:cs="Arial"/>
                <w:smallCaps/>
                <w:sz w:val="22"/>
                <w:szCs w:val="22"/>
              </w:rPr>
            </w:pPr>
            <w:proofErr w:type="gramStart"/>
            <w:r w:rsidRPr="00DA3F79">
              <w:rPr>
                <w:rFonts w:ascii="Arial" w:hAnsi="Arial" w:cs="Arial"/>
                <w:sz w:val="22"/>
                <w:szCs w:val="22"/>
              </w:rPr>
              <w:t>(</w:t>
            </w:r>
            <w:r w:rsidR="007F1F0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DA3F79">
              <w:rPr>
                <w:rFonts w:ascii="Arial" w:hAnsi="Arial" w:cs="Arial"/>
                <w:sz w:val="22"/>
                <w:szCs w:val="22"/>
              </w:rPr>
              <w:t>)</w:t>
            </w:r>
            <w:proofErr w:type="gramEnd"/>
            <w:r w:rsidRPr="00DA3F7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mallCaps/>
                <w:sz w:val="22"/>
                <w:szCs w:val="22"/>
              </w:rPr>
              <w:t>Gestão da Produção e Operações</w:t>
            </w:r>
          </w:p>
          <w:p w14:paraId="7EA356D2" w14:textId="49FFD162" w:rsidR="00875322" w:rsidRDefault="00875322" w:rsidP="00875322">
            <w:pPr>
              <w:spacing w:before="120" w:after="120"/>
              <w:rPr>
                <w:rFonts w:ascii="Arial" w:hAnsi="Arial" w:cs="Arial"/>
                <w:smallCaps/>
                <w:sz w:val="22"/>
                <w:szCs w:val="22"/>
              </w:rPr>
            </w:pPr>
            <w:r w:rsidRPr="00DA3F79">
              <w:rPr>
                <w:rFonts w:ascii="Arial" w:hAnsi="Arial" w:cs="Arial"/>
                <w:sz w:val="22"/>
                <w:szCs w:val="22"/>
              </w:rPr>
              <w:t>(</w:t>
            </w:r>
            <w:r w:rsidR="007F1F08">
              <w:rPr>
                <w:rFonts w:ascii="Arial" w:hAnsi="Arial" w:cs="Arial"/>
                <w:bCs/>
                <w:sz w:val="18"/>
                <w:szCs w:val="18"/>
              </w:rPr>
              <w:t>X</w:t>
            </w:r>
            <w:r w:rsidRPr="00DA3F79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mallCaps/>
                <w:sz w:val="22"/>
                <w:szCs w:val="22"/>
              </w:rPr>
              <w:t>Sistemas de Informação e Tecnologias Digitais</w:t>
            </w:r>
          </w:p>
          <w:p w14:paraId="5B46B092" w14:textId="0C63E72C" w:rsidR="00875322" w:rsidRPr="00DA3F79" w:rsidRDefault="00875322" w:rsidP="00BE4170">
            <w:pPr>
              <w:spacing w:before="120" w:after="120"/>
              <w:rPr>
                <w:rFonts w:ascii="Arial" w:hAnsi="Arial" w:cs="Arial"/>
                <w:smallCaps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mallCaps/>
                <w:sz w:val="22"/>
                <w:szCs w:val="22"/>
              </w:rPr>
              <w:t>(</w:t>
            </w:r>
            <w:r w:rsidR="007F1F08">
              <w:rPr>
                <w:rFonts w:ascii="Arial" w:hAnsi="Arial" w:cs="Arial"/>
                <w:smallCap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mallCaps/>
                <w:sz w:val="22"/>
                <w:szCs w:val="22"/>
              </w:rPr>
              <w:t>)</w:t>
            </w:r>
            <w:proofErr w:type="gramEnd"/>
            <w:r>
              <w:rPr>
                <w:rFonts w:ascii="Arial" w:hAnsi="Arial" w:cs="Arial"/>
                <w:smallCaps/>
                <w:sz w:val="22"/>
                <w:szCs w:val="22"/>
              </w:rPr>
              <w:t xml:space="preserve"> </w:t>
            </w:r>
            <w:r w:rsidR="00BE4170">
              <w:rPr>
                <w:rFonts w:ascii="Arial" w:hAnsi="Arial" w:cs="Arial"/>
                <w:smallCaps/>
                <w:sz w:val="22"/>
                <w:szCs w:val="22"/>
              </w:rPr>
              <w:t>Gestão da Inovação Tecnológica e Sustentabilidade</w:t>
            </w:r>
          </w:p>
        </w:tc>
      </w:tr>
      <w:tr w:rsidR="00875322" w:rsidRPr="00D21F33" w14:paraId="6B998769" w14:textId="77777777" w:rsidTr="005F194F">
        <w:trPr>
          <w:trHeight w:val="864"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4B5C2E71" w14:textId="77777777" w:rsidR="00875322" w:rsidRPr="00D21F33" w:rsidRDefault="00875322" w:rsidP="00875322">
            <w:pPr>
              <w:jc w:val="center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Título do</w:t>
            </w: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br/>
              <w:t>Projeto</w:t>
            </w:r>
          </w:p>
        </w:tc>
        <w:tc>
          <w:tcPr>
            <w:tcW w:w="8517" w:type="dxa"/>
            <w:gridSpan w:val="9"/>
            <w:shd w:val="clear" w:color="auto" w:fill="auto"/>
            <w:vAlign w:val="center"/>
          </w:tcPr>
          <w:p w14:paraId="2A6E7C0B" w14:textId="387A4617" w:rsidR="00875322" w:rsidRPr="005B0A31" w:rsidRDefault="007F1F08" w:rsidP="008753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F1F08">
              <w:rPr>
                <w:rFonts w:ascii="Arial" w:hAnsi="Arial" w:cs="Arial"/>
                <w:sz w:val="20"/>
                <w:szCs w:val="20"/>
              </w:rPr>
              <w:t>ARTEFATO ANALÍTICO-PREDITIVO PARA APOIO AO PLANEJAMENTO DA PRODUÇÃO DE REFEIÇÕES EM RESTAURANTE INSTITUCIONAL</w:t>
            </w:r>
          </w:p>
        </w:tc>
      </w:tr>
      <w:tr w:rsidR="00875322" w:rsidRPr="00D21F33" w14:paraId="1FA6C38E" w14:textId="77777777" w:rsidTr="005F194F">
        <w:trPr>
          <w:trHeight w:val="333"/>
          <w:jc w:val="center"/>
        </w:trPr>
        <w:tc>
          <w:tcPr>
            <w:tcW w:w="5442" w:type="dxa"/>
            <w:gridSpan w:val="5"/>
            <w:shd w:val="clear" w:color="auto" w:fill="auto"/>
            <w:vAlign w:val="bottom"/>
          </w:tcPr>
          <w:p w14:paraId="7BECCA0A" w14:textId="77777777" w:rsidR="00875322" w:rsidRPr="00D21F33" w:rsidRDefault="00875322" w:rsidP="00875322">
            <w:pPr>
              <w:spacing w:after="60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Data Prevista:</w:t>
            </w:r>
          </w:p>
          <w:p w14:paraId="460FEE6C" w14:textId="48597AB5" w:rsidR="00875322" w:rsidRPr="005B0A31" w:rsidRDefault="007F1F08" w:rsidP="008753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="00875322" w:rsidRPr="005B0A3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875322" w:rsidRPr="005B0A3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279" w:type="dxa"/>
            <w:gridSpan w:val="4"/>
            <w:shd w:val="clear" w:color="auto" w:fill="auto"/>
            <w:vAlign w:val="bottom"/>
          </w:tcPr>
          <w:p w14:paraId="6C3A8AC3" w14:textId="77777777" w:rsidR="00875322" w:rsidRPr="00D21F33" w:rsidRDefault="00875322" w:rsidP="00875322">
            <w:pPr>
              <w:spacing w:after="60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Dia da Semana:</w:t>
            </w:r>
          </w:p>
          <w:p w14:paraId="1CEA3967" w14:textId="719F58CB" w:rsidR="00875322" w:rsidRPr="005B0A31" w:rsidRDefault="007F1F08" w:rsidP="008753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60A8E0E2" w14:textId="77777777" w:rsidR="00875322" w:rsidRPr="00D21F33" w:rsidRDefault="00875322" w:rsidP="00875322">
            <w:pPr>
              <w:spacing w:after="60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Horário:</w:t>
            </w:r>
          </w:p>
          <w:p w14:paraId="49C82E58" w14:textId="175350F3" w:rsidR="00875322" w:rsidRPr="005B0A31" w:rsidRDefault="007F1F08" w:rsidP="008753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combinar</w:t>
            </w:r>
          </w:p>
        </w:tc>
      </w:tr>
      <w:tr w:rsidR="00875322" w:rsidRPr="00D21F33" w14:paraId="40194EF7" w14:textId="77777777" w:rsidTr="005F194F">
        <w:trPr>
          <w:trHeight w:val="1531"/>
          <w:jc w:val="center"/>
        </w:trPr>
        <w:tc>
          <w:tcPr>
            <w:tcW w:w="1365" w:type="dxa"/>
            <w:gridSpan w:val="2"/>
            <w:shd w:val="clear" w:color="auto" w:fill="auto"/>
            <w:vAlign w:val="center"/>
          </w:tcPr>
          <w:p w14:paraId="5BA8F367" w14:textId="77777777" w:rsidR="00875322" w:rsidRPr="00D21F33" w:rsidRDefault="00875322" w:rsidP="00875322">
            <w:pPr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pacing w:val="2"/>
                <w:sz w:val="22"/>
                <w:szCs w:val="22"/>
              </w:rPr>
              <w:t>Comissão</w:t>
            </w:r>
            <w:r w:rsidRPr="00D21F33">
              <w:rPr>
                <w:rFonts w:ascii="Arial" w:hAnsi="Arial" w:cs="Arial"/>
                <w:b/>
                <w:smallCaps/>
                <w:spacing w:val="2"/>
                <w:sz w:val="22"/>
                <w:szCs w:val="22"/>
              </w:rPr>
              <w:br/>
              <w:t>Julgadora</w:t>
            </w:r>
          </w:p>
        </w:tc>
        <w:tc>
          <w:tcPr>
            <w:tcW w:w="8448" w:type="dxa"/>
            <w:gridSpan w:val="8"/>
            <w:shd w:val="clear" w:color="auto" w:fill="auto"/>
            <w:vAlign w:val="center"/>
          </w:tcPr>
          <w:p w14:paraId="7B8EA7EE" w14:textId="1ECE195E" w:rsidR="00875322" w:rsidRPr="00D21F33" w:rsidRDefault="00875322" w:rsidP="00875322">
            <w:pPr>
              <w:spacing w:before="120" w:after="60" w:line="400" w:lineRule="exact"/>
              <w:ind w:left="1809" w:right="22" w:hanging="1809"/>
              <w:rPr>
                <w:rFonts w:ascii="Arial" w:hAnsi="Arial" w:cs="Arial"/>
                <w:bCs/>
                <w:sz w:val="22"/>
                <w:szCs w:val="22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>Orientador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(a) </w:t>
            </w:r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 xml:space="preserve">Prof. Dr. Carlos Hideo </w:t>
            </w:r>
            <w:proofErr w:type="spellStart"/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>Arima</w:t>
            </w:r>
            <w:proofErr w:type="spellEnd"/>
          </w:p>
          <w:p w14:paraId="2ACD5CC8" w14:textId="2A0BBCBE" w:rsidR="00875322" w:rsidRPr="00D21F33" w:rsidRDefault="00875322" w:rsidP="00875322">
            <w:pPr>
              <w:spacing w:after="60" w:line="400" w:lineRule="exact"/>
              <w:ind w:left="907" w:right="22" w:hanging="907"/>
              <w:rPr>
                <w:rFonts w:ascii="Arial" w:hAnsi="Arial" w:cs="Arial"/>
                <w:bCs/>
                <w:sz w:val="22"/>
                <w:szCs w:val="22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 xml:space="preserve">Membro Externo </w:t>
            </w:r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 xml:space="preserve">Prof. Dr. Márcio </w:t>
            </w:r>
            <w:proofErr w:type="spellStart"/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>Kuniyoshi</w:t>
            </w:r>
            <w:proofErr w:type="spellEnd"/>
          </w:p>
          <w:p w14:paraId="236D404C" w14:textId="0ADD0DBD" w:rsidR="00875322" w:rsidRPr="00D21F33" w:rsidRDefault="00875322" w:rsidP="00875322">
            <w:pPr>
              <w:spacing w:after="60" w:line="400" w:lineRule="exact"/>
              <w:ind w:left="907" w:right="22" w:hanging="907"/>
              <w:rPr>
                <w:rFonts w:ascii="Arial" w:hAnsi="Arial" w:cs="Arial"/>
                <w:bCs/>
                <w:sz w:val="22"/>
                <w:szCs w:val="22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 xml:space="preserve">Membro Interno </w:t>
            </w:r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 xml:space="preserve">Prof. Dr. Marcelo </w:t>
            </w:r>
            <w:proofErr w:type="spellStart"/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>Duduchi</w:t>
            </w:r>
            <w:proofErr w:type="spellEnd"/>
            <w:r w:rsidR="007F1F08" w:rsidRPr="007F1F08">
              <w:rPr>
                <w:rFonts w:ascii="Arial" w:hAnsi="Arial" w:cs="Arial"/>
                <w:bCs/>
                <w:sz w:val="20"/>
                <w:szCs w:val="20"/>
              </w:rPr>
              <w:t xml:space="preserve"> Feitosa</w:t>
            </w:r>
          </w:p>
          <w:p w14:paraId="31485CB5" w14:textId="77777777" w:rsidR="00875322" w:rsidRPr="00D21F33" w:rsidRDefault="00875322" w:rsidP="00C264B3">
            <w:pPr>
              <w:spacing w:after="120" w:line="400" w:lineRule="exact"/>
              <w:ind w:left="907" w:right="23" w:hanging="907"/>
              <w:rPr>
                <w:rFonts w:ascii="Arial" w:hAnsi="Arial" w:cs="Arial"/>
                <w:bCs/>
                <w:sz w:val="18"/>
                <w:szCs w:val="18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>Suplente Prof.(a) Dr.(a)</w:t>
            </w:r>
          </w:p>
        </w:tc>
      </w:tr>
      <w:tr w:rsidR="00875322" w:rsidRPr="00D21F33" w14:paraId="171D9E3D" w14:textId="77777777" w:rsidTr="005F194F">
        <w:trPr>
          <w:trHeight w:val="284"/>
          <w:jc w:val="center"/>
        </w:trPr>
        <w:tc>
          <w:tcPr>
            <w:tcW w:w="9813" w:type="dxa"/>
            <w:gridSpan w:val="10"/>
            <w:shd w:val="clear" w:color="auto" w:fill="C0C0C0"/>
            <w:vAlign w:val="center"/>
          </w:tcPr>
          <w:p w14:paraId="25F730F3" w14:textId="77777777" w:rsidR="00875322" w:rsidRPr="00D21F33" w:rsidRDefault="00875322" w:rsidP="00875322">
            <w:pPr>
              <w:jc w:val="center"/>
              <w:rPr>
                <w:rFonts w:ascii="Arial" w:hAnsi="Arial" w:cs="Arial"/>
                <w:smallCaps/>
                <w:spacing w:val="20"/>
                <w:sz w:val="22"/>
                <w:szCs w:val="22"/>
              </w:rPr>
            </w:pPr>
            <w:r w:rsidRPr="00D21F33">
              <w:rPr>
                <w:rFonts w:ascii="Arial" w:hAnsi="Arial" w:cs="Arial"/>
                <w:smallCaps/>
                <w:spacing w:val="20"/>
                <w:sz w:val="22"/>
                <w:szCs w:val="22"/>
              </w:rPr>
              <w:t xml:space="preserve">Informações sobre Professores de outras Instituições </w:t>
            </w:r>
            <w:r w:rsidRPr="005B0A31">
              <w:rPr>
                <w:rFonts w:ascii="Arial" w:hAnsi="Arial" w:cs="Arial"/>
                <w:smallCaps/>
                <w:color w:val="FF0000"/>
                <w:spacing w:val="20"/>
                <w:sz w:val="22"/>
                <w:szCs w:val="22"/>
              </w:rPr>
              <w:t>(não CEETEPS)</w:t>
            </w:r>
          </w:p>
        </w:tc>
      </w:tr>
      <w:tr w:rsidR="00875322" w:rsidRPr="00D21F33" w14:paraId="1A32565C" w14:textId="77777777" w:rsidTr="00CC2725">
        <w:trPr>
          <w:trHeight w:val="374"/>
          <w:jc w:val="center"/>
        </w:trPr>
        <w:tc>
          <w:tcPr>
            <w:tcW w:w="9813" w:type="dxa"/>
            <w:gridSpan w:val="10"/>
            <w:shd w:val="clear" w:color="auto" w:fill="D9D9D9"/>
            <w:vAlign w:val="center"/>
          </w:tcPr>
          <w:p w14:paraId="664C5A55" w14:textId="77777777" w:rsidR="00875322" w:rsidRPr="00D21F33" w:rsidRDefault="00875322" w:rsidP="00875322">
            <w:pPr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b/>
                <w:smallCaps/>
                <w:sz w:val="18"/>
                <w:szCs w:val="18"/>
              </w:rPr>
              <w:t>Dados Pessoais</w:t>
            </w:r>
          </w:p>
        </w:tc>
      </w:tr>
      <w:tr w:rsidR="00875322" w:rsidRPr="00D21F33" w14:paraId="4656C571" w14:textId="77777777" w:rsidTr="005F194F">
        <w:trPr>
          <w:trHeight w:val="374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14:paraId="1827B4FB" w14:textId="399C640F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Nome Completo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 xml:space="preserve">Michel silva de </w:t>
            </w:r>
            <w:proofErr w:type="spellStart"/>
            <w:r w:rsidR="007F1F08">
              <w:rPr>
                <w:rFonts w:ascii="Arial" w:hAnsi="Arial" w:cs="Arial"/>
                <w:smallCaps/>
                <w:sz w:val="18"/>
                <w:szCs w:val="18"/>
              </w:rPr>
              <w:t>souza</w:t>
            </w:r>
            <w:proofErr w:type="spellEnd"/>
          </w:p>
        </w:tc>
      </w:tr>
      <w:tr w:rsidR="00875322" w:rsidRPr="00D21F33" w14:paraId="35A5DC81" w14:textId="77777777" w:rsidTr="00D21F33">
        <w:trPr>
          <w:trHeight w:val="345"/>
          <w:jc w:val="center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09E16C1A" w14:textId="292FD1C3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Data de Nascimento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>14/01/1984</w:t>
            </w:r>
          </w:p>
        </w:tc>
        <w:tc>
          <w:tcPr>
            <w:tcW w:w="3491" w:type="dxa"/>
            <w:gridSpan w:val="3"/>
            <w:shd w:val="clear" w:color="auto" w:fill="auto"/>
            <w:vAlign w:val="center"/>
          </w:tcPr>
          <w:p w14:paraId="27FCD213" w14:textId="5F40ED6C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Nacionalidade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>Brasileira</w:t>
            </w:r>
          </w:p>
        </w:tc>
        <w:tc>
          <w:tcPr>
            <w:tcW w:w="3771" w:type="dxa"/>
            <w:gridSpan w:val="4"/>
            <w:shd w:val="clear" w:color="auto" w:fill="auto"/>
            <w:vAlign w:val="center"/>
          </w:tcPr>
          <w:p w14:paraId="2913F853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País de Origem</w:t>
            </w:r>
          </w:p>
          <w:p w14:paraId="7E2A3E52" w14:textId="61054531" w:rsidR="00875322" w:rsidRPr="00D21F33" w:rsidRDefault="007F1F08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brasil</w:t>
            </w:r>
          </w:p>
        </w:tc>
      </w:tr>
      <w:tr w:rsidR="00875322" w:rsidRPr="00D21F33" w14:paraId="4BA76E2B" w14:textId="77777777" w:rsidTr="00C239A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14:paraId="37091F80" w14:textId="37347B37" w:rsidR="00875322" w:rsidRDefault="00875322" w:rsidP="00875322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Endereço Residencial 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  <w:r w:rsidR="007F1F08">
              <w:rPr>
                <w:rFonts w:ascii="Arial" w:hAnsi="Arial" w:cs="Arial"/>
                <w:bCs/>
                <w:smallCaps/>
                <w:sz w:val="18"/>
                <w:szCs w:val="18"/>
              </w:rPr>
              <w:t>rua panorama dois, 45</w:t>
            </w:r>
          </w:p>
          <w:p w14:paraId="740A34C8" w14:textId="77777777" w:rsidR="00875322" w:rsidRPr="00D21F33" w:rsidRDefault="00875322" w:rsidP="00875322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</w:p>
          <w:p w14:paraId="4697E134" w14:textId="23FB27F9" w:rsidR="00875322" w:rsidRPr="00C22E0B" w:rsidRDefault="00875322" w:rsidP="00875322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bCs/>
                <w:smallCaps/>
                <w:sz w:val="18"/>
                <w:szCs w:val="18"/>
              </w:rPr>
              <w:t>Cidade:</w:t>
            </w: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</w:t>
            </w:r>
            <w:proofErr w:type="spellStart"/>
            <w:r w:rsidR="007F1F08">
              <w:rPr>
                <w:rFonts w:ascii="Arial" w:hAnsi="Arial" w:cs="Arial"/>
                <w:bCs/>
                <w:smallCaps/>
                <w:sz w:val="18"/>
                <w:szCs w:val="18"/>
              </w:rPr>
              <w:t>itaquaquecetuba</w:t>
            </w:r>
            <w:proofErr w:type="spellEnd"/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                                                                                </w:t>
            </w:r>
            <w:r w:rsidRPr="00D21F33">
              <w:rPr>
                <w:rFonts w:ascii="Arial" w:hAnsi="Arial" w:cs="Arial"/>
                <w:bCs/>
                <w:smallCaps/>
                <w:sz w:val="18"/>
                <w:szCs w:val="18"/>
              </w:rPr>
              <w:t>Estado:</w:t>
            </w: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</w:t>
            </w:r>
            <w:proofErr w:type="spellStart"/>
            <w:r w:rsidR="007F1F08">
              <w:rPr>
                <w:rFonts w:ascii="Arial" w:hAnsi="Arial" w:cs="Arial"/>
                <w:bCs/>
                <w:smallCaps/>
                <w:sz w:val="18"/>
                <w:szCs w:val="18"/>
              </w:rPr>
              <w:t>sp</w:t>
            </w:r>
            <w:proofErr w:type="spellEnd"/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                                          </w:t>
            </w:r>
            <w:r w:rsidRPr="00D21F33">
              <w:rPr>
                <w:rFonts w:ascii="Arial" w:hAnsi="Arial" w:cs="Arial"/>
                <w:bCs/>
                <w:smallCaps/>
                <w:sz w:val="18"/>
                <w:szCs w:val="18"/>
              </w:rPr>
              <w:t>CEP:</w:t>
            </w:r>
            <w:r w:rsidR="007F1F08"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08580-385</w:t>
            </w:r>
          </w:p>
        </w:tc>
      </w:tr>
      <w:tr w:rsidR="00875322" w:rsidRPr="00D21F33" w14:paraId="1BC68F7D" w14:textId="77777777" w:rsidTr="00C239AF">
        <w:trPr>
          <w:trHeight w:val="345"/>
          <w:jc w:val="center"/>
        </w:trPr>
        <w:tc>
          <w:tcPr>
            <w:tcW w:w="4906" w:type="dxa"/>
            <w:gridSpan w:val="4"/>
            <w:shd w:val="clear" w:color="auto" w:fill="auto"/>
            <w:vAlign w:val="center"/>
          </w:tcPr>
          <w:p w14:paraId="713A3F22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Telefone Residencial</w:t>
            </w:r>
          </w:p>
          <w:p w14:paraId="6295018C" w14:textId="3AA3ECF0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>(</w:t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>11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>)</w:t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 xml:space="preserve"> 4732-7343</w:t>
            </w:r>
          </w:p>
        </w:tc>
        <w:tc>
          <w:tcPr>
            <w:tcW w:w="4907" w:type="dxa"/>
            <w:gridSpan w:val="6"/>
            <w:shd w:val="clear" w:color="auto" w:fill="auto"/>
            <w:vAlign w:val="center"/>
          </w:tcPr>
          <w:p w14:paraId="09693DFE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 Celular</w:t>
            </w:r>
          </w:p>
          <w:p w14:paraId="257BDC7E" w14:textId="25A2B365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>(</w:t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>11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>)</w:t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 xml:space="preserve"> 94989-7373</w:t>
            </w:r>
          </w:p>
        </w:tc>
      </w:tr>
      <w:tr w:rsidR="00875322" w:rsidRPr="00D21F33" w14:paraId="706B4860" w14:textId="77777777" w:rsidTr="00C239A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14:paraId="2B7B6D5A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E-mail Pessoal</w:t>
            </w:r>
          </w:p>
          <w:p w14:paraId="391EDF5A" w14:textId="68820A50" w:rsidR="00875322" w:rsidRPr="00D21F33" w:rsidRDefault="007F1F08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michelssouza@hotmail.com</w:t>
            </w:r>
          </w:p>
        </w:tc>
      </w:tr>
      <w:tr w:rsidR="00875322" w:rsidRPr="00D21F33" w14:paraId="2AE324B7" w14:textId="77777777" w:rsidTr="00C239AF">
        <w:trPr>
          <w:trHeight w:val="345"/>
          <w:jc w:val="center"/>
        </w:trPr>
        <w:tc>
          <w:tcPr>
            <w:tcW w:w="4906" w:type="dxa"/>
            <w:gridSpan w:val="4"/>
            <w:shd w:val="clear" w:color="auto" w:fill="auto"/>
            <w:vAlign w:val="center"/>
          </w:tcPr>
          <w:p w14:paraId="5EC46C0E" w14:textId="7C5EF8F5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RG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>353946503</w:t>
            </w:r>
          </w:p>
        </w:tc>
        <w:tc>
          <w:tcPr>
            <w:tcW w:w="4907" w:type="dxa"/>
            <w:gridSpan w:val="6"/>
            <w:shd w:val="clear" w:color="auto" w:fill="auto"/>
            <w:vAlign w:val="center"/>
          </w:tcPr>
          <w:p w14:paraId="3072458E" w14:textId="16A429EF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CPF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  <w:r w:rsidR="007F1F08">
              <w:rPr>
                <w:rFonts w:ascii="Arial" w:hAnsi="Arial" w:cs="Arial"/>
                <w:smallCaps/>
                <w:sz w:val="18"/>
                <w:szCs w:val="18"/>
              </w:rPr>
              <w:t>32022511808</w:t>
            </w:r>
          </w:p>
        </w:tc>
      </w:tr>
      <w:tr w:rsidR="00875322" w:rsidRPr="00D21F33" w14:paraId="07C728A1" w14:textId="77777777" w:rsidTr="005F194F">
        <w:trPr>
          <w:trHeight w:val="345"/>
          <w:jc w:val="center"/>
        </w:trPr>
        <w:tc>
          <w:tcPr>
            <w:tcW w:w="7394" w:type="dxa"/>
            <w:gridSpan w:val="7"/>
            <w:shd w:val="clear" w:color="auto" w:fill="auto"/>
            <w:vAlign w:val="center"/>
          </w:tcPr>
          <w:p w14:paraId="670448EF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Última Titulação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 (Doutorado)</w:t>
            </w:r>
          </w:p>
          <w:p w14:paraId="2A6EEB77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7C4C0A9F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  <w:tc>
          <w:tcPr>
            <w:tcW w:w="2419" w:type="dxa"/>
            <w:gridSpan w:val="3"/>
            <w:shd w:val="clear" w:color="auto" w:fill="auto"/>
            <w:vAlign w:val="center"/>
          </w:tcPr>
          <w:p w14:paraId="0C40602A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Mês e 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Ano da Titulação</w:t>
            </w:r>
          </w:p>
          <w:p w14:paraId="1CB5DC0A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875322" w:rsidRPr="00D21F33" w14:paraId="774F830B" w14:textId="77777777" w:rsidTr="005F194F">
        <w:trPr>
          <w:trHeight w:val="345"/>
          <w:jc w:val="center"/>
        </w:trPr>
        <w:tc>
          <w:tcPr>
            <w:tcW w:w="7402" w:type="dxa"/>
            <w:gridSpan w:val="8"/>
            <w:shd w:val="clear" w:color="auto" w:fill="auto"/>
            <w:vAlign w:val="center"/>
          </w:tcPr>
          <w:p w14:paraId="7E6E566A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Instituição</w:t>
            </w:r>
          </w:p>
          <w:p w14:paraId="69F62DF8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  <w:tc>
          <w:tcPr>
            <w:tcW w:w="2411" w:type="dxa"/>
            <w:gridSpan w:val="2"/>
            <w:shd w:val="clear" w:color="auto" w:fill="auto"/>
            <w:vAlign w:val="center"/>
          </w:tcPr>
          <w:p w14:paraId="244E80E6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Sigla</w:t>
            </w:r>
          </w:p>
          <w:p w14:paraId="72B3D06B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875322" w:rsidRPr="00D21F33" w14:paraId="36A907E2" w14:textId="77777777" w:rsidTr="005F194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14:paraId="406325AC" w14:textId="77777777"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Curso e Área de Concentração 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875322" w:rsidRPr="00D21F33" w14:paraId="08DCF0AD" w14:textId="77777777" w:rsidTr="005F194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14:paraId="0DA03F1F" w14:textId="77777777"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ORCID</w:t>
            </w:r>
          </w:p>
          <w:p w14:paraId="57A24FD1" w14:textId="1C4CFF3D" w:rsidR="00875322" w:rsidRPr="00D21F33" w:rsidRDefault="007F1F08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7F1F08">
              <w:rPr>
                <w:rFonts w:ascii="Arial" w:hAnsi="Arial" w:cs="Arial"/>
                <w:smallCaps/>
                <w:sz w:val="18"/>
                <w:szCs w:val="18"/>
              </w:rPr>
              <w:t>0009-0003-3951-202X</w:t>
            </w:r>
          </w:p>
        </w:tc>
      </w:tr>
    </w:tbl>
    <w:p w14:paraId="1F09D7F8" w14:textId="77777777" w:rsidR="004A2D21" w:rsidRDefault="004A2D21" w:rsidP="000F2C03">
      <w:pPr>
        <w:tabs>
          <w:tab w:val="left" w:pos="7980"/>
        </w:tabs>
      </w:pPr>
    </w:p>
    <w:p w14:paraId="57AF04A2" w14:textId="77777777" w:rsidR="000F2C03" w:rsidRDefault="000F2C03" w:rsidP="000F2C03">
      <w:pPr>
        <w:tabs>
          <w:tab w:val="left" w:pos="7980"/>
        </w:tabs>
      </w:pPr>
      <w:r w:rsidRPr="00D21F33">
        <w:lastRenderedPageBreak/>
        <w:tab/>
      </w:r>
    </w:p>
    <w:p w14:paraId="705195E3" w14:textId="77777777" w:rsidR="00021A58" w:rsidRPr="00D21F33" w:rsidRDefault="00021A58" w:rsidP="000F2C03">
      <w:pPr>
        <w:tabs>
          <w:tab w:val="left" w:pos="7980"/>
        </w:tabs>
      </w:pPr>
    </w:p>
    <w:tbl>
      <w:tblPr>
        <w:tblW w:w="9813" w:type="dxa"/>
        <w:jc w:val="center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1"/>
        <w:gridCol w:w="731"/>
        <w:gridCol w:w="5451"/>
      </w:tblGrid>
      <w:tr w:rsidR="00D21F33" w:rsidRPr="00D21F33" w14:paraId="0A1E9740" w14:textId="77777777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D9D9D9"/>
            <w:vAlign w:val="center"/>
          </w:tcPr>
          <w:p w14:paraId="04F019E8" w14:textId="77777777" w:rsidR="005273B5" w:rsidRPr="00D21F33" w:rsidRDefault="005273B5" w:rsidP="00C239AF">
            <w:pPr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b/>
                <w:smallCaps/>
                <w:sz w:val="18"/>
                <w:szCs w:val="18"/>
              </w:rPr>
              <w:t>Dados Profissionais</w:t>
            </w:r>
            <w:r w:rsidR="00D21F33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 *</w:t>
            </w:r>
          </w:p>
        </w:tc>
      </w:tr>
      <w:tr w:rsidR="00D21F33" w:rsidRPr="00D21F33" w14:paraId="72FC33E2" w14:textId="77777777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FFFFFF"/>
            <w:vAlign w:val="center"/>
          </w:tcPr>
          <w:p w14:paraId="529D2E0B" w14:textId="77777777" w:rsidR="00320F24" w:rsidRPr="00D21F33" w:rsidRDefault="00320F24" w:rsidP="00021A58">
            <w:pPr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Nome da Instituição</w:t>
            </w:r>
            <w:r w:rsidR="00D21F33">
              <w:rPr>
                <w:rFonts w:ascii="Arial" w:hAnsi="Arial" w:cs="Arial"/>
                <w:smallCaps/>
                <w:sz w:val="18"/>
                <w:szCs w:val="18"/>
              </w:rPr>
              <w:t xml:space="preserve"> De Ensino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D21F33" w:rsidRPr="00D21F33" w14:paraId="771D0EBD" w14:textId="77777777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FFFFFF"/>
            <w:vAlign w:val="center"/>
          </w:tcPr>
          <w:p w14:paraId="505F67C7" w14:textId="77777777" w:rsidR="00320F24" w:rsidRPr="00D21F33" w:rsidRDefault="00D21F33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Programa de Pós-Graduação</w:t>
            </w:r>
            <w:r w:rsidR="00320F24"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D21F33" w:rsidRPr="00D21F33" w14:paraId="034F7CF8" w14:textId="77777777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FFFFFF"/>
            <w:vAlign w:val="center"/>
          </w:tcPr>
          <w:p w14:paraId="30CB5382" w14:textId="77777777" w:rsidR="00320F24" w:rsidRPr="00D21F33" w:rsidRDefault="00320F24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Área de Concentração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D21F33" w:rsidRPr="00D21F33" w14:paraId="14D86C0F" w14:textId="77777777" w:rsidTr="00C239AF">
        <w:trPr>
          <w:trHeight w:val="345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1B79E84C" w14:textId="77777777" w:rsidR="00320F24" w:rsidRDefault="00021A58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Telefone Comercial</w:t>
            </w:r>
          </w:p>
          <w:p w14:paraId="2ED179EA" w14:textId="77777777" w:rsidR="00021A58" w:rsidRPr="00D21F33" w:rsidRDefault="00021A58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(     )</w:t>
            </w:r>
          </w:p>
        </w:tc>
        <w:tc>
          <w:tcPr>
            <w:tcW w:w="6182" w:type="dxa"/>
            <w:gridSpan w:val="2"/>
            <w:shd w:val="clear" w:color="auto" w:fill="auto"/>
            <w:vAlign w:val="center"/>
          </w:tcPr>
          <w:p w14:paraId="353EC95F" w14:textId="77777777" w:rsidR="00320F24" w:rsidRPr="00D21F33" w:rsidRDefault="00320F24" w:rsidP="00C239AF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E-mail </w:t>
            </w:r>
            <w:r w:rsidR="000F2C03" w:rsidRPr="00D21F33">
              <w:rPr>
                <w:rFonts w:ascii="Arial" w:hAnsi="Arial" w:cs="Arial"/>
                <w:smallCaps/>
                <w:sz w:val="18"/>
                <w:szCs w:val="18"/>
              </w:rPr>
              <w:t>Comercial</w:t>
            </w:r>
          </w:p>
          <w:p w14:paraId="44C0004D" w14:textId="77777777" w:rsidR="00320F24" w:rsidRPr="00D21F33" w:rsidRDefault="00320F24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D21F33" w:rsidRPr="00D21F33" w14:paraId="4127D5DA" w14:textId="77777777" w:rsidTr="005F194F">
        <w:trPr>
          <w:trHeight w:val="567"/>
          <w:jc w:val="center"/>
        </w:trPr>
        <w:tc>
          <w:tcPr>
            <w:tcW w:w="4362" w:type="dxa"/>
            <w:gridSpan w:val="2"/>
            <w:shd w:val="clear" w:color="auto" w:fill="auto"/>
          </w:tcPr>
          <w:p w14:paraId="4DB62602" w14:textId="77777777" w:rsidR="00D21F33" w:rsidRDefault="00D21F33" w:rsidP="00D21F33">
            <w:pPr>
              <w:spacing w:before="60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smallCaps/>
                <w:sz w:val="20"/>
              </w:rPr>
              <w:t>Assinatura Prof.(a) Orientador(a):</w:t>
            </w:r>
          </w:p>
          <w:p w14:paraId="5FDCFB28" w14:textId="77777777" w:rsidR="00D21F33" w:rsidRDefault="00D21F33" w:rsidP="00D21F33">
            <w:pPr>
              <w:spacing w:before="60"/>
              <w:rPr>
                <w:rFonts w:ascii="Arial" w:hAnsi="Arial" w:cs="Arial"/>
                <w:smallCaps/>
                <w:sz w:val="20"/>
              </w:rPr>
            </w:pPr>
          </w:p>
          <w:p w14:paraId="3B9C24F8" w14:textId="77777777" w:rsidR="00D21F33" w:rsidRPr="00D21F33" w:rsidRDefault="00D21F33" w:rsidP="00D21F33">
            <w:pPr>
              <w:spacing w:before="60"/>
              <w:jc w:val="center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smallCaps/>
                <w:sz w:val="20"/>
              </w:rPr>
              <w:t>Data: ........./........./.........</w:t>
            </w:r>
          </w:p>
          <w:p w14:paraId="70430619" w14:textId="77777777" w:rsidR="00D21F33" w:rsidRDefault="00D21F33" w:rsidP="00D21F33">
            <w:pPr>
              <w:spacing w:before="360"/>
              <w:jc w:val="center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_________________</w:t>
            </w:r>
            <w:r>
              <w:rPr>
                <w:rFonts w:ascii="Arial" w:hAnsi="Arial" w:cs="Arial"/>
                <w:smallCaps/>
                <w:sz w:val="20"/>
              </w:rPr>
              <w:t>_____________</w:t>
            </w:r>
            <w:r w:rsidRPr="00D21F33">
              <w:rPr>
                <w:rFonts w:ascii="Arial" w:hAnsi="Arial" w:cs="Arial"/>
                <w:smallCaps/>
                <w:sz w:val="20"/>
              </w:rPr>
              <w:t>______</w:t>
            </w:r>
          </w:p>
          <w:p w14:paraId="564DDC46" w14:textId="77777777" w:rsidR="00320F24" w:rsidRPr="00D21F33" w:rsidRDefault="00D21F33" w:rsidP="00D21F33">
            <w:pPr>
              <w:jc w:val="center"/>
              <w:rPr>
                <w:rFonts w:ascii="Arial" w:hAnsi="Arial" w:cs="Arial"/>
                <w:smallCaps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sz w:val="20"/>
              </w:rPr>
              <w:t>Prof. (a) Orientador(a)</w:t>
            </w:r>
          </w:p>
        </w:tc>
        <w:tc>
          <w:tcPr>
            <w:tcW w:w="5451" w:type="dxa"/>
            <w:shd w:val="clear" w:color="auto" w:fill="auto"/>
          </w:tcPr>
          <w:p w14:paraId="0408588D" w14:textId="77777777" w:rsidR="00320F24" w:rsidRDefault="00320F24" w:rsidP="00C239AF">
            <w:pPr>
              <w:spacing w:before="60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Aprovação</w:t>
            </w:r>
            <w:r w:rsidR="00D21F33">
              <w:rPr>
                <w:rFonts w:ascii="Arial" w:hAnsi="Arial" w:cs="Arial"/>
                <w:smallCaps/>
                <w:sz w:val="20"/>
              </w:rPr>
              <w:t>:</w:t>
            </w:r>
          </w:p>
          <w:p w14:paraId="4F39DB02" w14:textId="77777777" w:rsidR="00D21F33" w:rsidRDefault="00D21F33" w:rsidP="00C239AF">
            <w:pPr>
              <w:spacing w:before="60"/>
              <w:rPr>
                <w:rFonts w:ascii="Arial" w:hAnsi="Arial" w:cs="Arial"/>
                <w:smallCaps/>
                <w:sz w:val="20"/>
              </w:rPr>
            </w:pPr>
          </w:p>
          <w:p w14:paraId="7993C7FF" w14:textId="77777777" w:rsidR="00D21F33" w:rsidRPr="00D21F33" w:rsidRDefault="00D21F33" w:rsidP="00D21F33">
            <w:pPr>
              <w:spacing w:before="60"/>
              <w:jc w:val="center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smallCaps/>
                <w:sz w:val="20"/>
              </w:rPr>
              <w:t>Data: ........./........./.........</w:t>
            </w:r>
          </w:p>
          <w:p w14:paraId="356C6D89" w14:textId="77777777" w:rsidR="00D21F33" w:rsidRDefault="00320F24" w:rsidP="00D21F33">
            <w:pPr>
              <w:spacing w:before="360"/>
              <w:jc w:val="center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_________________</w:t>
            </w:r>
            <w:r w:rsidR="00D21F33">
              <w:rPr>
                <w:rFonts w:ascii="Arial" w:hAnsi="Arial" w:cs="Arial"/>
                <w:smallCaps/>
                <w:sz w:val="20"/>
              </w:rPr>
              <w:t>_____________</w:t>
            </w:r>
            <w:r w:rsidRPr="00D21F33">
              <w:rPr>
                <w:rFonts w:ascii="Arial" w:hAnsi="Arial" w:cs="Arial"/>
                <w:smallCaps/>
                <w:sz w:val="20"/>
              </w:rPr>
              <w:t>______</w:t>
            </w:r>
          </w:p>
          <w:p w14:paraId="1BB2E9D4" w14:textId="77777777" w:rsidR="00320F24" w:rsidRDefault="00320F24" w:rsidP="00D21F33">
            <w:pPr>
              <w:jc w:val="center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Coordenação do Programa</w:t>
            </w:r>
          </w:p>
          <w:p w14:paraId="39C12150" w14:textId="77777777" w:rsidR="00D21F33" w:rsidRPr="00D21F33" w:rsidRDefault="00D21F33" w:rsidP="00D21F33">
            <w:pPr>
              <w:jc w:val="center"/>
              <w:rPr>
                <w:rFonts w:ascii="Arial" w:hAnsi="Arial" w:cs="Arial"/>
                <w:smallCaps/>
                <w:sz w:val="20"/>
              </w:rPr>
            </w:pPr>
          </w:p>
        </w:tc>
      </w:tr>
      <w:tr w:rsidR="00320F24" w:rsidRPr="00D21F33" w14:paraId="4DB1DD5A" w14:textId="77777777" w:rsidTr="005F194F">
        <w:trPr>
          <w:trHeight w:val="571"/>
          <w:jc w:val="center"/>
        </w:trPr>
        <w:tc>
          <w:tcPr>
            <w:tcW w:w="9813" w:type="dxa"/>
            <w:gridSpan w:val="3"/>
            <w:shd w:val="clear" w:color="auto" w:fill="auto"/>
          </w:tcPr>
          <w:p w14:paraId="3043D33B" w14:textId="77777777" w:rsidR="00AE78E0" w:rsidRPr="00DA3F79" w:rsidRDefault="00AE78E0" w:rsidP="00AE78E0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* </w:t>
            </w:r>
            <w:r w:rsidRPr="00DA3F79">
              <w:rPr>
                <w:rFonts w:ascii="Arial" w:hAnsi="Arial" w:cs="Arial"/>
                <w:smallCaps/>
                <w:sz w:val="18"/>
                <w:szCs w:val="18"/>
              </w:rPr>
              <w:t>Observações:</w:t>
            </w:r>
          </w:p>
          <w:p w14:paraId="350B3967" w14:textId="77777777" w:rsidR="00AE78E0" w:rsidRDefault="00AE78E0" w:rsidP="00AE78E0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Justificar nesse espaço a não indicação de membro externo ligado </w:t>
            </w:r>
            <w:proofErr w:type="spellStart"/>
            <w:r>
              <w:rPr>
                <w:rFonts w:ascii="Arial" w:hAnsi="Arial" w:cs="Arial"/>
                <w:smallCaps/>
                <w:sz w:val="18"/>
                <w:szCs w:val="18"/>
              </w:rPr>
              <w:t>a</w:t>
            </w:r>
            <w:proofErr w:type="spellEnd"/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 programa de pós-graduação.</w:t>
            </w:r>
          </w:p>
          <w:p w14:paraId="0AA5FC63" w14:textId="77777777" w:rsidR="00AE78E0" w:rsidRPr="00DA3F79" w:rsidRDefault="00AE78E0" w:rsidP="00AE78E0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Informar o nome da empresa ou instituto de pesquisa, telefone e </w:t>
            </w:r>
            <w:proofErr w:type="spellStart"/>
            <w:r>
              <w:rPr>
                <w:rFonts w:ascii="Arial" w:hAnsi="Arial" w:cs="Arial"/>
                <w:smallCaps/>
                <w:sz w:val="18"/>
                <w:szCs w:val="18"/>
              </w:rPr>
              <w:t>email</w:t>
            </w:r>
            <w:proofErr w:type="spellEnd"/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 comercial. </w:t>
            </w:r>
          </w:p>
          <w:p w14:paraId="1CD01EE2" w14:textId="77777777"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773D916D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1000EDD3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0EB0686F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20A32751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2E2822B9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54C8D3F2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3777C25B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0867F5ED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175248E9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4AC3D4E1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55CAAB75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5B207AAC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080F0A28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440542B3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18DCA047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62FD6FB3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2FB310CD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03985C19" w14:textId="77777777"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0711D379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51EA78C3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2B27A656" w14:textId="77777777"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2B24EE63" w14:textId="77777777"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42DA07D5" w14:textId="77777777"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14:paraId="416B553D" w14:textId="77777777"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20"/>
              </w:rPr>
            </w:pPr>
          </w:p>
        </w:tc>
      </w:tr>
    </w:tbl>
    <w:p w14:paraId="3B859785" w14:textId="77777777" w:rsidR="00077616" w:rsidRPr="00D21F33" w:rsidRDefault="00077616" w:rsidP="005F194F"/>
    <w:sectPr w:rsidR="00077616" w:rsidRPr="00D21F33" w:rsidSect="004A2D21">
      <w:headerReference w:type="default" r:id="rId7"/>
      <w:footerReference w:type="default" r:id="rId8"/>
      <w:pgSz w:w="11906" w:h="16838"/>
      <w:pgMar w:top="851" w:right="1418" w:bottom="851" w:left="1418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453B3" w14:textId="77777777" w:rsidR="00A003EA" w:rsidRDefault="00A003EA" w:rsidP="00936AFE">
      <w:r>
        <w:separator/>
      </w:r>
    </w:p>
  </w:endnote>
  <w:endnote w:type="continuationSeparator" w:id="0">
    <w:p w14:paraId="09794507" w14:textId="77777777" w:rsidR="00A003EA" w:rsidRDefault="00A003EA" w:rsidP="00936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EEE96" w14:textId="77777777" w:rsidR="001F63FE" w:rsidRPr="00CC2725" w:rsidRDefault="00A427D7" w:rsidP="00CC2725">
    <w:pPr>
      <w:pStyle w:val="Rodap"/>
      <w:pBdr>
        <w:top w:val="thinThickSmallGap" w:sz="24" w:space="1" w:color="622423"/>
      </w:pBdr>
      <w:tabs>
        <w:tab w:val="clear" w:pos="4252"/>
        <w:tab w:val="clear" w:pos="8504"/>
        <w:tab w:val="right" w:pos="9070"/>
      </w:tabs>
      <w:rPr>
        <w:color w:val="A6A6A6"/>
        <w:sz w:val="18"/>
        <w:szCs w:val="18"/>
      </w:rPr>
    </w:pPr>
    <w:r>
      <w:rPr>
        <w:rFonts w:ascii="Arial" w:hAnsi="Arial" w:cs="Arial"/>
        <w:color w:val="A6A6A6"/>
        <w:sz w:val="18"/>
        <w:szCs w:val="18"/>
      </w:rPr>
      <w:t>Julho</w:t>
    </w:r>
    <w:r w:rsidR="009D0021">
      <w:rPr>
        <w:rFonts w:ascii="Arial" w:hAnsi="Arial" w:cs="Arial"/>
        <w:color w:val="A6A6A6"/>
        <w:sz w:val="18"/>
        <w:szCs w:val="18"/>
      </w:rPr>
      <w:t>/202</w:t>
    </w:r>
    <w:r>
      <w:rPr>
        <w:rFonts w:ascii="Arial" w:hAnsi="Arial" w:cs="Arial"/>
        <w:color w:val="A6A6A6"/>
        <w:sz w:val="18"/>
        <w:szCs w:val="18"/>
      </w:rPr>
      <w:t>6</w:t>
    </w:r>
    <w:r w:rsidR="00CC2725" w:rsidRPr="00C20229">
      <w:rPr>
        <w:rFonts w:ascii="Arial" w:eastAsiaTheme="majorEastAsia" w:hAnsi="Arial" w:cs="Arial"/>
        <w:color w:val="A6A6A6" w:themeColor="background1" w:themeShade="A6"/>
        <w:sz w:val="18"/>
        <w:szCs w:val="18"/>
      </w:rPr>
      <w:tab/>
    </w:r>
    <w:r w:rsidR="008C56D4" w:rsidRPr="00CC2725">
      <w:rPr>
        <w:rFonts w:ascii="Arial" w:hAnsi="Arial" w:cs="Arial"/>
        <w:color w:val="A6A6A6"/>
        <w:sz w:val="18"/>
        <w:szCs w:val="18"/>
      </w:rPr>
      <w:t xml:space="preserve">Página </w:t>
    </w:r>
    <w:r w:rsidR="008C56D4" w:rsidRPr="00CC2725">
      <w:rPr>
        <w:rFonts w:ascii="Arial" w:hAnsi="Arial" w:cs="Arial"/>
        <w:color w:val="A6A6A6"/>
        <w:sz w:val="18"/>
        <w:szCs w:val="18"/>
      </w:rPr>
      <w:fldChar w:fldCharType="begin"/>
    </w:r>
    <w:r w:rsidR="008C56D4" w:rsidRPr="00CC2725">
      <w:rPr>
        <w:rFonts w:ascii="Arial" w:hAnsi="Arial" w:cs="Arial"/>
        <w:color w:val="A6A6A6"/>
        <w:sz w:val="18"/>
        <w:szCs w:val="18"/>
      </w:rPr>
      <w:instrText>PAGE   \* MERGEFORMAT</w:instrText>
    </w:r>
    <w:r w:rsidR="008C56D4" w:rsidRPr="00CC2725">
      <w:rPr>
        <w:rFonts w:ascii="Arial" w:hAnsi="Arial" w:cs="Arial"/>
        <w:color w:val="A6A6A6"/>
        <w:sz w:val="18"/>
        <w:szCs w:val="18"/>
      </w:rPr>
      <w:fldChar w:fldCharType="separate"/>
    </w:r>
    <w:r>
      <w:rPr>
        <w:rFonts w:ascii="Arial" w:hAnsi="Arial" w:cs="Arial"/>
        <w:noProof/>
        <w:color w:val="A6A6A6"/>
        <w:sz w:val="18"/>
        <w:szCs w:val="18"/>
      </w:rPr>
      <w:t>1</w:t>
    </w:r>
    <w:r w:rsidR="008C56D4" w:rsidRPr="00CC2725">
      <w:rPr>
        <w:rFonts w:ascii="Arial" w:hAnsi="Arial" w:cs="Arial"/>
        <w:color w:val="A6A6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82AA7" w14:textId="77777777" w:rsidR="00A003EA" w:rsidRDefault="00A003EA" w:rsidP="00936AFE">
      <w:r>
        <w:separator/>
      </w:r>
    </w:p>
  </w:footnote>
  <w:footnote w:type="continuationSeparator" w:id="0">
    <w:p w14:paraId="3C517F87" w14:textId="77777777" w:rsidR="00A003EA" w:rsidRDefault="00A003EA" w:rsidP="00936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29172" w14:textId="77777777" w:rsidR="00936AFE" w:rsidRDefault="00F1361C" w:rsidP="006C2CC2">
    <w:pPr>
      <w:pStyle w:val="Cabealho"/>
      <w:jc w:val="center"/>
    </w:pPr>
    <w:r>
      <w:rPr>
        <w:noProof/>
        <w:sz w:val="12"/>
        <w:szCs w:val="12"/>
      </w:rPr>
      <w:drawing>
        <wp:inline distT="0" distB="0" distL="0" distR="0" wp14:anchorId="7D8E80D0" wp14:editId="5EF0A8FE">
          <wp:extent cx="2571750" cy="974188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_CPS_BRASAO 2018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1534" cy="9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52A013" w14:textId="77777777" w:rsidR="000929F2" w:rsidRDefault="000929F2" w:rsidP="006C2CC2">
    <w:pPr>
      <w:pStyle w:val="Cabealho"/>
      <w:jc w:val="center"/>
    </w:pPr>
  </w:p>
  <w:p w14:paraId="45D3D4B1" w14:textId="77777777" w:rsidR="00713D65" w:rsidRPr="00713D65" w:rsidRDefault="00713D65" w:rsidP="00713D65">
    <w:pPr>
      <w:pBdr>
        <w:top w:val="single" w:sz="4" w:space="1" w:color="auto"/>
      </w:pBdr>
      <w:tabs>
        <w:tab w:val="left" w:pos="3540"/>
      </w:tabs>
      <w:jc w:val="center"/>
      <w:rPr>
        <w:rFonts w:ascii="Verdana" w:hAnsi="Verdana"/>
        <w:b/>
        <w:color w:val="880E1B"/>
        <w:sz w:val="20"/>
        <w:szCs w:val="20"/>
      </w:rPr>
    </w:pPr>
    <w:r w:rsidRPr="00713D65">
      <w:rPr>
        <w:rFonts w:ascii="Verdana" w:hAnsi="Verdana"/>
        <w:b/>
        <w:color w:val="880E1B"/>
        <w:sz w:val="20"/>
        <w:szCs w:val="20"/>
      </w:rPr>
      <w:t>Administração Central</w:t>
    </w:r>
  </w:p>
  <w:p w14:paraId="6A935155" w14:textId="77777777" w:rsidR="00713D65" w:rsidRPr="00713D65" w:rsidRDefault="00A427D7" w:rsidP="00713D65">
    <w:pPr>
      <w:pStyle w:val="Cabealho"/>
      <w:jc w:val="center"/>
      <w:rPr>
        <w:sz w:val="18"/>
        <w:szCs w:val="18"/>
      </w:rPr>
    </w:pPr>
    <w:r>
      <w:rPr>
        <w:rFonts w:ascii="Verdana" w:hAnsi="Verdana"/>
        <w:b/>
        <w:color w:val="272727"/>
        <w:sz w:val="18"/>
        <w:szCs w:val="18"/>
      </w:rPr>
      <w:t xml:space="preserve">Coordenadoria Geral </w:t>
    </w:r>
    <w:r w:rsidR="00713D65" w:rsidRPr="00713D65">
      <w:rPr>
        <w:rFonts w:ascii="Verdana" w:hAnsi="Verdana"/>
        <w:b/>
        <w:color w:val="272727"/>
        <w:sz w:val="18"/>
        <w:szCs w:val="18"/>
      </w:rPr>
      <w:t>de Pós-Graduação, Extensão e Pesquisa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43C"/>
    <w:rsid w:val="00013504"/>
    <w:rsid w:val="0001473C"/>
    <w:rsid w:val="00017D1C"/>
    <w:rsid w:val="00021A58"/>
    <w:rsid w:val="00026430"/>
    <w:rsid w:val="0003257A"/>
    <w:rsid w:val="00033933"/>
    <w:rsid w:val="000640BB"/>
    <w:rsid w:val="00077616"/>
    <w:rsid w:val="000929F2"/>
    <w:rsid w:val="000F2C03"/>
    <w:rsid w:val="000F7AD7"/>
    <w:rsid w:val="00110832"/>
    <w:rsid w:val="001576A0"/>
    <w:rsid w:val="00173C1E"/>
    <w:rsid w:val="00183A96"/>
    <w:rsid w:val="001F63FE"/>
    <w:rsid w:val="00222560"/>
    <w:rsid w:val="00290969"/>
    <w:rsid w:val="002D178E"/>
    <w:rsid w:val="002F218B"/>
    <w:rsid w:val="003044C7"/>
    <w:rsid w:val="00310F9E"/>
    <w:rsid w:val="00320F24"/>
    <w:rsid w:val="00382656"/>
    <w:rsid w:val="00397ECE"/>
    <w:rsid w:val="003B0D53"/>
    <w:rsid w:val="003B19CC"/>
    <w:rsid w:val="0042585F"/>
    <w:rsid w:val="004A2D21"/>
    <w:rsid w:val="004D4F93"/>
    <w:rsid w:val="005273B5"/>
    <w:rsid w:val="00583E8D"/>
    <w:rsid w:val="005B0A31"/>
    <w:rsid w:val="005E4F1A"/>
    <w:rsid w:val="005F194F"/>
    <w:rsid w:val="005F1BB3"/>
    <w:rsid w:val="00604E56"/>
    <w:rsid w:val="00655239"/>
    <w:rsid w:val="006602DD"/>
    <w:rsid w:val="00672781"/>
    <w:rsid w:val="00676995"/>
    <w:rsid w:val="0068217B"/>
    <w:rsid w:val="00682FB4"/>
    <w:rsid w:val="006A27C6"/>
    <w:rsid w:val="006C2CC2"/>
    <w:rsid w:val="006E7681"/>
    <w:rsid w:val="00713D65"/>
    <w:rsid w:val="007228E8"/>
    <w:rsid w:val="007269D3"/>
    <w:rsid w:val="00746102"/>
    <w:rsid w:val="007658A6"/>
    <w:rsid w:val="007F1F08"/>
    <w:rsid w:val="00802608"/>
    <w:rsid w:val="00851E85"/>
    <w:rsid w:val="00875322"/>
    <w:rsid w:val="00877976"/>
    <w:rsid w:val="008C56D4"/>
    <w:rsid w:val="008D0794"/>
    <w:rsid w:val="008D6896"/>
    <w:rsid w:val="008D734E"/>
    <w:rsid w:val="008F257E"/>
    <w:rsid w:val="008F3783"/>
    <w:rsid w:val="00936AFE"/>
    <w:rsid w:val="0097057D"/>
    <w:rsid w:val="00991160"/>
    <w:rsid w:val="009A61D8"/>
    <w:rsid w:val="009D0021"/>
    <w:rsid w:val="009D5E3C"/>
    <w:rsid w:val="00A003EA"/>
    <w:rsid w:val="00A0143C"/>
    <w:rsid w:val="00A04F2F"/>
    <w:rsid w:val="00A20D9B"/>
    <w:rsid w:val="00A21767"/>
    <w:rsid w:val="00A427D7"/>
    <w:rsid w:val="00A42C9F"/>
    <w:rsid w:val="00A850F0"/>
    <w:rsid w:val="00AE1AD6"/>
    <w:rsid w:val="00AE5F73"/>
    <w:rsid w:val="00AE78E0"/>
    <w:rsid w:val="00AE7991"/>
    <w:rsid w:val="00AF6A44"/>
    <w:rsid w:val="00B45E32"/>
    <w:rsid w:val="00B50BEF"/>
    <w:rsid w:val="00BA7F0A"/>
    <w:rsid w:val="00BB3C49"/>
    <w:rsid w:val="00BD0D9C"/>
    <w:rsid w:val="00BE4170"/>
    <w:rsid w:val="00BF1D00"/>
    <w:rsid w:val="00C20229"/>
    <w:rsid w:val="00C22E0B"/>
    <w:rsid w:val="00C239AF"/>
    <w:rsid w:val="00C264B3"/>
    <w:rsid w:val="00C5177B"/>
    <w:rsid w:val="00C7275F"/>
    <w:rsid w:val="00C81DCD"/>
    <w:rsid w:val="00CC2725"/>
    <w:rsid w:val="00CE0223"/>
    <w:rsid w:val="00CF64A5"/>
    <w:rsid w:val="00D16E23"/>
    <w:rsid w:val="00D21F33"/>
    <w:rsid w:val="00D4423D"/>
    <w:rsid w:val="00D94E8D"/>
    <w:rsid w:val="00DC69E5"/>
    <w:rsid w:val="00E14A02"/>
    <w:rsid w:val="00E326F4"/>
    <w:rsid w:val="00E74781"/>
    <w:rsid w:val="00E91A55"/>
    <w:rsid w:val="00EE4EEC"/>
    <w:rsid w:val="00F1361C"/>
    <w:rsid w:val="00F52261"/>
    <w:rsid w:val="00F74ECC"/>
    <w:rsid w:val="00FC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F8F8E"/>
  <w15:docId w15:val="{B5E7000F-C629-4E91-80C0-FCF7B1B7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AFE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936AFE"/>
    <w:rPr>
      <w:sz w:val="22"/>
    </w:rPr>
  </w:style>
  <w:style w:type="character" w:customStyle="1" w:styleId="CorpodetextoChar">
    <w:name w:val="Corpo de texto Char"/>
    <w:link w:val="Corpodetexto"/>
    <w:rsid w:val="00936AFE"/>
    <w:rPr>
      <w:rFonts w:ascii="Times New Roman" w:eastAsia="Times New Roman" w:hAnsi="Times New Roman" w:cs="Times New Roman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36A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36AF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36AF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36AF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6AF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36AFE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cretaria-07\Desktop\Dados\Secretaria_02\Meus%20documentos\MESTRADO%20SISTEMAS%20PRODUTIVOS%202013\PROCESSO%20DE%20QUALIFICA&#199;&#195;O%202014\Formul&#225;rio%20Solicita&#231;&#227;o%20de%20Exame%20de%20Qualific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8FDB9-8F12-43A5-B319-B741E776B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Formulário Solicitação de Exame de Qualificação.dot</Template>
  <TotalTime>14</TotalTime>
  <Pages>2</Pages>
  <Words>341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Michel Silva de Souza</cp:lastModifiedBy>
  <cp:revision>7</cp:revision>
  <cp:lastPrinted>2022-09-08T18:13:00Z</cp:lastPrinted>
  <dcterms:created xsi:type="dcterms:W3CDTF">2024-03-11T16:48:00Z</dcterms:created>
  <dcterms:modified xsi:type="dcterms:W3CDTF">2026-10-13T02:48:00Z</dcterms:modified>
</cp:coreProperties>
</file>